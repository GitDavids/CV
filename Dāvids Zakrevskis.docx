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2EC50E2F" w14:textId="77777777" w:rsidTr="00A2330C">
        <w:trPr>
          <w:trHeight w:hRule="exact" w:val="2269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E65DDAC" w14:textId="0FA2DB22" w:rsidR="00692703" w:rsidRPr="00CF1A49" w:rsidRDefault="004E064B" w:rsidP="00913946">
            <w:pPr>
              <w:pStyle w:val="Title"/>
            </w:pPr>
            <w:r>
              <w:t>Dāvids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Zakrevskis</w:t>
            </w:r>
          </w:p>
          <w:p w14:paraId="64F5EA98" w14:textId="1A282F90" w:rsidR="00692703" w:rsidRPr="00CF1A49" w:rsidRDefault="00692703" w:rsidP="00913946">
            <w:pPr>
              <w:pStyle w:val="ContactInfo"/>
              <w:contextualSpacing w:val="0"/>
            </w:pPr>
          </w:p>
          <w:p w14:paraId="4935C4A0" w14:textId="687CB906" w:rsidR="00692703" w:rsidRPr="00CF1A49" w:rsidRDefault="0049315B" w:rsidP="00913946">
            <w:pPr>
              <w:pStyle w:val="ContactInfoEmphasis"/>
              <w:contextualSpacing w:val="0"/>
            </w:pPr>
            <w:r>
              <w:t>z</w:t>
            </w:r>
            <w:r w:rsidR="004E064B">
              <w:t>akrevskis.davids@gmail.com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6006CE39D1864B92B4AB1B9D6D7FA032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7" w:tgtFrame="_blank" w:history="1">
              <w:r w:rsidR="004E064B" w:rsidRPr="004E064B">
                <w:rPr>
                  <w:rFonts w:ascii="Segoe UI" w:hAnsi="Segoe UI" w:cs="Segoe UI"/>
                  <w:bCs/>
                  <w:color w:val="0000FF"/>
                  <w:u w:val="single"/>
                  <w:bdr w:val="none" w:sz="0" w:space="0" w:color="auto" w:frame="1"/>
                  <w:shd w:val="clear" w:color="auto" w:fill="FFFFFF"/>
                </w:rPr>
                <w:t>linkedin.com/in/dāvids-zakrevskis-2139a7187</w:t>
              </w:r>
            </w:hyperlink>
          </w:p>
        </w:tc>
      </w:tr>
      <w:tr w:rsidR="009571D8" w:rsidRPr="00CF1A49" w14:paraId="0A867DBC" w14:textId="77777777" w:rsidTr="00692703">
        <w:tc>
          <w:tcPr>
            <w:tcW w:w="9360" w:type="dxa"/>
            <w:tcMar>
              <w:top w:w="432" w:type="dxa"/>
            </w:tcMar>
          </w:tcPr>
          <w:p w14:paraId="58BDF5AB" w14:textId="0B84C32C" w:rsidR="001755A8" w:rsidRPr="00CF1A49" w:rsidRDefault="004E064B" w:rsidP="00913946">
            <w:pPr>
              <w:contextualSpacing w:val="0"/>
            </w:pPr>
            <w:r>
              <w:t xml:space="preserve">A </w:t>
            </w:r>
            <w:r w:rsidR="007E2215">
              <w:t>2</w:t>
            </w:r>
            <w:r w:rsidR="006332FA">
              <w:t>0</w:t>
            </w:r>
            <w:r w:rsidR="007E2215">
              <w:t xml:space="preserve">yr old </w:t>
            </w:r>
            <w:r>
              <w:t>student at the University of Glasgow studying mathematics</w:t>
            </w:r>
            <w:r w:rsidR="002E3AEA">
              <w:t xml:space="preserve"> and taking</w:t>
            </w:r>
            <w:r w:rsidR="007E2215">
              <w:t xml:space="preserve"> </w:t>
            </w:r>
            <w:r w:rsidR="002E3AEA">
              <w:t>statistics and computer science courses</w:t>
            </w:r>
            <w:r w:rsidR="007E2215">
              <w:t xml:space="preserve"> as electives.</w:t>
            </w:r>
          </w:p>
        </w:tc>
      </w:tr>
    </w:tbl>
    <w:p w14:paraId="64925C41" w14:textId="69FA8118" w:rsidR="004E01EB" w:rsidRPr="00CF1A49" w:rsidRDefault="00D87F5E" w:rsidP="004E01EB">
      <w:pPr>
        <w:pStyle w:val="Heading1"/>
      </w:pPr>
      <w:r>
        <w:t>Job history</w:t>
      </w:r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337"/>
      </w:tblGrid>
      <w:tr w:rsidR="001D0BF1" w:rsidRPr="00CF1A49" w14:paraId="5E241E49" w14:textId="77777777" w:rsidTr="002E3AEA">
        <w:trPr>
          <w:trHeight w:val="1030"/>
        </w:trPr>
        <w:tc>
          <w:tcPr>
            <w:tcW w:w="9493" w:type="dxa"/>
          </w:tcPr>
          <w:p w14:paraId="7163CBB8" w14:textId="6A6A4A95" w:rsidR="00BC471E" w:rsidRPr="00CF1A49" w:rsidRDefault="00BB39B8" w:rsidP="00BC471E">
            <w:pPr>
              <w:pStyle w:val="Heading3"/>
              <w:contextualSpacing w:val="0"/>
              <w:outlineLvl w:val="2"/>
            </w:pPr>
            <w:r>
              <w:t>May</w:t>
            </w:r>
            <w:r w:rsidR="00BC471E">
              <w:t xml:space="preserve"> 202</w:t>
            </w:r>
            <w:r>
              <w:t>1</w:t>
            </w:r>
            <w:r w:rsidR="00BC471E">
              <w:t xml:space="preserve"> - </w:t>
            </w:r>
            <w:r>
              <w:t>PRESENT</w:t>
            </w:r>
          </w:p>
          <w:p w14:paraId="1C8B5858" w14:textId="52ACBBA7" w:rsidR="00BC471E" w:rsidRDefault="00BC6F61" w:rsidP="00BC471E">
            <w:pPr>
              <w:pStyle w:val="Heading2"/>
              <w:contextualSpacing w:val="0"/>
              <w:outlineLvl w:val="1"/>
            </w:pPr>
            <w:r>
              <w:t xml:space="preserve">software engineering </w:t>
            </w:r>
            <w:r w:rsidR="004F6F2C">
              <w:t>intern</w:t>
            </w:r>
            <w:r w:rsidR="008B55E4">
              <w:t>, Python</w:t>
            </w:r>
          </w:p>
          <w:p w14:paraId="28C8DD3F" w14:textId="78A930F9" w:rsidR="00BC471E" w:rsidRDefault="004F6F2C" w:rsidP="00BC471E">
            <w:r>
              <w:t>Family member hired me to develop his</w:t>
            </w:r>
            <w:r w:rsidR="006E041A">
              <w:t xml:space="preserve"> </w:t>
            </w:r>
            <w:r w:rsidR="006E041A" w:rsidRPr="006E041A">
              <w:t>business</w:t>
            </w:r>
            <w:r>
              <w:t xml:space="preserve"> </w:t>
            </w:r>
            <w:r w:rsidR="006E041A">
              <w:t xml:space="preserve">idea. AI for </w:t>
            </w:r>
            <w:r w:rsidR="00A84FA3">
              <w:t xml:space="preserve">PCB </w:t>
            </w:r>
            <w:r w:rsidR="006E041A">
              <w:t>layouts.</w:t>
            </w:r>
            <w:r w:rsidR="003A3C13">
              <w:t xml:space="preserve"> </w:t>
            </w:r>
            <w:proofErr w:type="gramStart"/>
            <w:r w:rsidR="003A3C13">
              <w:t>I’ve</w:t>
            </w:r>
            <w:proofErr w:type="gramEnd"/>
            <w:r w:rsidR="003A3C13">
              <w:t xml:space="preserve"> </w:t>
            </w:r>
            <w:r w:rsidR="00535F8B">
              <w:t>made</w:t>
            </w:r>
            <w:r w:rsidR="003A3C13">
              <w:t xml:space="preserve"> an </w:t>
            </w:r>
            <w:proofErr w:type="spellStart"/>
            <w:r w:rsidR="008B55E4">
              <w:t>OpenAi</w:t>
            </w:r>
            <w:proofErr w:type="spellEnd"/>
            <w:r w:rsidR="008B55E4">
              <w:t xml:space="preserve"> Gym environment</w:t>
            </w:r>
            <w:r w:rsidR="00FF0C44">
              <w:t xml:space="preserve"> and</w:t>
            </w:r>
            <w:r w:rsidR="00535F8B">
              <w:t xml:space="preserve"> PCB layout</w:t>
            </w:r>
            <w:r w:rsidR="00FF0C44">
              <w:t>, schematic, footprint</w:t>
            </w:r>
            <w:r w:rsidR="008B55E4">
              <w:t xml:space="preserve"> reading </w:t>
            </w:r>
            <w:r w:rsidR="00535F8B">
              <w:t>tools</w:t>
            </w:r>
            <w:r w:rsidR="00FF0C44">
              <w:t>.</w:t>
            </w:r>
          </w:p>
          <w:p w14:paraId="10463B76" w14:textId="77777777" w:rsidR="00BC471E" w:rsidRDefault="00BC471E" w:rsidP="002E3AEA">
            <w:pPr>
              <w:pStyle w:val="Heading3"/>
              <w:contextualSpacing w:val="0"/>
              <w:outlineLvl w:val="2"/>
            </w:pPr>
          </w:p>
          <w:p w14:paraId="37CB8CB7" w14:textId="6A9FD1F3" w:rsidR="002E3AEA" w:rsidRPr="00CF1A49" w:rsidRDefault="002E3AEA" w:rsidP="002E3AEA">
            <w:pPr>
              <w:pStyle w:val="Heading3"/>
              <w:contextualSpacing w:val="0"/>
              <w:outlineLvl w:val="2"/>
            </w:pPr>
            <w:r>
              <w:t>september 2020 - december 2020</w:t>
            </w:r>
          </w:p>
          <w:p w14:paraId="505E7716" w14:textId="096BB236" w:rsidR="002E3AEA" w:rsidRDefault="002E3AEA" w:rsidP="002E3AEA">
            <w:pPr>
              <w:pStyle w:val="Heading2"/>
              <w:contextualSpacing w:val="0"/>
              <w:outlineLvl w:val="1"/>
            </w:pPr>
            <w:r>
              <w:t>bike courier</w:t>
            </w:r>
            <w:r w:rsidRPr="00CF1A49">
              <w:t xml:space="preserve">, </w:t>
            </w:r>
            <w:r>
              <w:rPr>
                <w:rStyle w:val="SubtleReference"/>
              </w:rPr>
              <w:t>deliveroo</w:t>
            </w:r>
          </w:p>
          <w:p w14:paraId="1A0ED306" w14:textId="095D7224" w:rsidR="002E3AEA" w:rsidRDefault="002E3AEA" w:rsidP="002E3AEA">
            <w:r>
              <w:t>Worked as a bike courier for Deliveroo in parallel to studies at a university until my bike got stolen.</w:t>
            </w:r>
          </w:p>
          <w:p w14:paraId="6E687132" w14:textId="77777777" w:rsidR="002E3AEA" w:rsidRDefault="002E3AEA" w:rsidP="002E3AEA">
            <w:pPr>
              <w:pStyle w:val="Heading3"/>
              <w:contextualSpacing w:val="0"/>
              <w:outlineLvl w:val="2"/>
            </w:pPr>
          </w:p>
          <w:p w14:paraId="2A4547F7" w14:textId="29EA85B4" w:rsidR="002E3AEA" w:rsidRPr="00CF1A49" w:rsidRDefault="002E3AEA" w:rsidP="002E3AEA">
            <w:pPr>
              <w:pStyle w:val="Heading3"/>
              <w:contextualSpacing w:val="0"/>
              <w:outlineLvl w:val="2"/>
            </w:pPr>
            <w:r>
              <w:t>June 2019 - august 2019</w:t>
            </w:r>
          </w:p>
          <w:p w14:paraId="75A769E7" w14:textId="5A5BA431" w:rsidR="001D0BF1" w:rsidRPr="00CF1A49" w:rsidRDefault="002E3AEA" w:rsidP="001D0BF1">
            <w:pPr>
              <w:pStyle w:val="Heading2"/>
              <w:contextualSpacing w:val="0"/>
              <w:outlineLvl w:val="1"/>
            </w:pPr>
            <w:r w:rsidRPr="002E3AEA">
              <w:t>Telecommunications Technician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TelPro</w:t>
            </w:r>
          </w:p>
          <w:p w14:paraId="3296CC30" w14:textId="31C02EAF" w:rsidR="001E3120" w:rsidRPr="00CF1A49" w:rsidRDefault="002E3AEA" w:rsidP="001D0BF1">
            <w:pPr>
              <w:contextualSpacing w:val="0"/>
            </w:pPr>
            <w:r w:rsidRPr="002E3AEA">
              <w:t xml:space="preserve">A summer </w:t>
            </w:r>
            <w:proofErr w:type="gramStart"/>
            <w:r w:rsidRPr="002E3AEA">
              <w:t>job</w:t>
            </w:r>
            <w:proofErr w:type="gramEnd"/>
            <w:r w:rsidRPr="002E3AEA">
              <w:t>. Worked at heights modernizing telecommunications equipment.</w:t>
            </w:r>
          </w:p>
        </w:tc>
      </w:tr>
      <w:tr w:rsidR="00F61DF9" w:rsidRPr="00CF1A49" w14:paraId="20A0FC63" w14:textId="77777777" w:rsidTr="002E3AEA">
        <w:trPr>
          <w:trHeight w:val="1016"/>
        </w:trPr>
        <w:tc>
          <w:tcPr>
            <w:tcW w:w="9493" w:type="dxa"/>
            <w:tcMar>
              <w:top w:w="216" w:type="dxa"/>
            </w:tcMar>
          </w:tcPr>
          <w:p w14:paraId="2AAAAFFC" w14:textId="26BE0674" w:rsidR="00F61DF9" w:rsidRPr="00CF1A49" w:rsidRDefault="002E3AEA" w:rsidP="00F61DF9">
            <w:pPr>
              <w:pStyle w:val="Heading3"/>
              <w:contextualSpacing w:val="0"/>
              <w:outlineLvl w:val="2"/>
            </w:pPr>
            <w:r>
              <w:t>jul 2018 - august 2018</w:t>
            </w:r>
          </w:p>
          <w:p w14:paraId="712E2BBD" w14:textId="1446645B" w:rsidR="00F61DF9" w:rsidRPr="002E3AEA" w:rsidRDefault="002E3AEA" w:rsidP="00F61DF9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</w:rPr>
            </w:pPr>
            <w:r>
              <w:t>Room attendant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 xml:space="preserve">centennial hotel cambridge </w:t>
            </w:r>
          </w:p>
          <w:p w14:paraId="7BCA9D0F" w14:textId="454D929E" w:rsidR="002E3AEA" w:rsidRDefault="002E3AEA" w:rsidP="00F61DF9">
            <w:r>
              <w:t>Decided to stay with my brother in Cambridge for</w:t>
            </w:r>
            <w:r w:rsidR="002917CA">
              <w:t xml:space="preserve"> </w:t>
            </w:r>
            <w:r>
              <w:t>longer</w:t>
            </w:r>
            <w:r w:rsidR="002917CA">
              <w:t xml:space="preserve">, </w:t>
            </w:r>
            <w:r>
              <w:t>got a job working as a room attendant.</w:t>
            </w:r>
          </w:p>
          <w:p w14:paraId="65B27280" w14:textId="77777777" w:rsidR="00E42F3B" w:rsidRDefault="00E42F3B" w:rsidP="00F61DF9"/>
          <w:p w14:paraId="4DF322CB" w14:textId="7597400A" w:rsidR="002E3AEA" w:rsidRPr="00CF1A49" w:rsidRDefault="002E3AEA" w:rsidP="002E3AEA">
            <w:pPr>
              <w:pStyle w:val="Heading3"/>
              <w:contextualSpacing w:val="0"/>
              <w:outlineLvl w:val="2"/>
            </w:pPr>
            <w:r>
              <w:t>June 2018 - jul 2018</w:t>
            </w:r>
          </w:p>
          <w:p w14:paraId="6FD938DB" w14:textId="7DA232D2" w:rsidR="002E3AEA" w:rsidRPr="002E3AEA" w:rsidRDefault="002E3AEA" w:rsidP="002E3AEA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</w:rPr>
            </w:pPr>
            <w:r>
              <w:t>Bar staff</w:t>
            </w:r>
            <w:r w:rsidRPr="00CF1A49">
              <w:t xml:space="preserve">, </w:t>
            </w:r>
            <w:r>
              <w:rPr>
                <w:rStyle w:val="SubtleReference"/>
              </w:rPr>
              <w:t>196bar</w:t>
            </w:r>
          </w:p>
          <w:p w14:paraId="1350DFA8" w14:textId="0694464B" w:rsidR="002E3AEA" w:rsidRDefault="002E3AEA" w:rsidP="00E42F3B">
            <w:r>
              <w:t>During the FIFA world cup worked in a bar as general bar staff, did everything but mixing the drinks</w:t>
            </w:r>
            <w:r w:rsidR="00E42F3B">
              <w:t xml:space="preserve"> in Cambridge UK.</w:t>
            </w:r>
          </w:p>
        </w:tc>
      </w:tr>
    </w:tbl>
    <w:sdt>
      <w:sdtPr>
        <w:alias w:val="Education:"/>
        <w:tag w:val="Education:"/>
        <w:id w:val="-1908763273"/>
        <w:placeholder>
          <w:docPart w:val="C20F2E99E16748E39BCEC7C2DE53EE81"/>
        </w:placeholder>
        <w:temporary/>
        <w:showingPlcHdr/>
        <w15:appearance w15:val="hidden"/>
      </w:sdtPr>
      <w:sdtEndPr/>
      <w:sdtContent>
        <w:p w14:paraId="5AFF18F6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425CD14B" w14:textId="77777777" w:rsidTr="00D66A52">
        <w:tc>
          <w:tcPr>
            <w:tcW w:w="9355" w:type="dxa"/>
          </w:tcPr>
          <w:p w14:paraId="076D7BA6" w14:textId="0A27EE10" w:rsidR="001D0BF1" w:rsidRPr="00CF1A49" w:rsidRDefault="00D87F5E" w:rsidP="001D0BF1">
            <w:pPr>
              <w:pStyle w:val="Heading3"/>
              <w:contextualSpacing w:val="0"/>
              <w:outlineLvl w:val="2"/>
            </w:pPr>
            <w:r>
              <w:t>2020-present</w:t>
            </w:r>
          </w:p>
          <w:p w14:paraId="0E2D4076" w14:textId="28A64C46" w:rsidR="001D0BF1" w:rsidRPr="00CF1A49" w:rsidRDefault="00D87F5E" w:rsidP="001D0BF1">
            <w:pPr>
              <w:pStyle w:val="Heading2"/>
              <w:contextualSpacing w:val="0"/>
              <w:outlineLvl w:val="1"/>
            </w:pPr>
            <w:r w:rsidRPr="00D87F5E">
              <w:t>bachelor's in mathematics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University of Glasgow</w:t>
            </w:r>
          </w:p>
          <w:p w14:paraId="790EA856" w14:textId="55000702" w:rsidR="007538DC" w:rsidRPr="00CF1A49" w:rsidRDefault="0021573F" w:rsidP="007538DC">
            <w:pPr>
              <w:contextualSpacing w:val="0"/>
            </w:pPr>
            <w:r>
              <w:t>Apart from mathematics courses</w:t>
            </w:r>
            <w:r w:rsidR="00E42F3B">
              <w:t xml:space="preserve"> in the 1</w:t>
            </w:r>
            <w:r w:rsidR="00E42F3B" w:rsidRPr="00E42F3B">
              <w:rPr>
                <w:vertAlign w:val="superscript"/>
              </w:rPr>
              <w:t>st</w:t>
            </w:r>
            <w:r w:rsidR="00E42F3B">
              <w:t xml:space="preserve"> year</w:t>
            </w:r>
            <w:r>
              <w:t xml:space="preserve"> took statistics and computer science</w:t>
            </w:r>
            <w:r w:rsidR="00E42F3B">
              <w:t xml:space="preserve"> courses</w:t>
            </w:r>
            <w:r>
              <w:t>.</w:t>
            </w:r>
          </w:p>
        </w:tc>
      </w:tr>
      <w:tr w:rsidR="00F61DF9" w:rsidRPr="00CF1A49" w14:paraId="05842924" w14:textId="77777777" w:rsidTr="00F61DF9">
        <w:tc>
          <w:tcPr>
            <w:tcW w:w="9355" w:type="dxa"/>
            <w:tcMar>
              <w:top w:w="216" w:type="dxa"/>
            </w:tcMar>
          </w:tcPr>
          <w:p w14:paraId="7DD6135E" w14:textId="6CDF5904" w:rsidR="00F61DF9" w:rsidRPr="00CF1A49" w:rsidRDefault="00D87F5E" w:rsidP="00F61DF9">
            <w:pPr>
              <w:pStyle w:val="Heading3"/>
              <w:contextualSpacing w:val="0"/>
              <w:outlineLvl w:val="2"/>
            </w:pPr>
            <w:r>
              <w:t>2017-2020</w:t>
            </w:r>
          </w:p>
          <w:p w14:paraId="18B1F749" w14:textId="025B5211" w:rsidR="00F61DF9" w:rsidRPr="00CF1A49" w:rsidRDefault="00E42F3B" w:rsidP="00F61DF9">
            <w:pPr>
              <w:pStyle w:val="Heading2"/>
              <w:contextualSpacing w:val="0"/>
              <w:outlineLvl w:val="1"/>
            </w:pPr>
            <w:r>
              <w:t>High school diploma</w:t>
            </w:r>
            <w:r w:rsidR="00F61DF9" w:rsidRPr="00CF1A49">
              <w:t xml:space="preserve">, </w:t>
            </w:r>
            <w:r w:rsidR="00D87F5E">
              <w:rPr>
                <w:rStyle w:val="SubtleReference"/>
              </w:rPr>
              <w:t>Riga state gymnasium No. 1</w:t>
            </w:r>
          </w:p>
          <w:p w14:paraId="7E6861FD" w14:textId="5BC6D388" w:rsidR="00F61DF9" w:rsidRDefault="00D87F5E" w:rsidP="00F61DF9">
            <w:r>
              <w:lastRenderedPageBreak/>
              <w:t>A school centered towards math and sciences which is widely regarded as the best high school in Latvia. Regularly participated in math Olympiads</w:t>
            </w:r>
            <w:r w:rsidR="00E42F3B">
              <w:t xml:space="preserve"> with great results</w:t>
            </w:r>
            <w:r>
              <w:t>.</w:t>
            </w:r>
            <w:r w:rsidR="00E42F3B">
              <w:t xml:space="preserve"> In the final mathematics exam got 98.3%.</w:t>
            </w:r>
          </w:p>
        </w:tc>
      </w:tr>
    </w:tbl>
    <w:sdt>
      <w:sdtPr>
        <w:alias w:val="Skills:"/>
        <w:tag w:val="Skills:"/>
        <w:id w:val="-1392877668"/>
        <w:placeholder>
          <w:docPart w:val="14CFBC38CCCB420AAFFD3134EB82E050"/>
        </w:placeholder>
        <w:temporary/>
        <w:showingPlcHdr/>
        <w15:appearance w15:val="hidden"/>
      </w:sdtPr>
      <w:sdtEndPr/>
      <w:sdtContent>
        <w:p w14:paraId="3A2AF1DE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2A2A1305" w14:textId="77777777" w:rsidTr="00CF1A49">
        <w:tc>
          <w:tcPr>
            <w:tcW w:w="4675" w:type="dxa"/>
          </w:tcPr>
          <w:p w14:paraId="1C8D966F" w14:textId="7A4EEC01" w:rsidR="001E3120" w:rsidRPr="006E1507" w:rsidRDefault="00E42F3B" w:rsidP="006E1507">
            <w:pPr>
              <w:pStyle w:val="ListBullet"/>
              <w:contextualSpacing w:val="0"/>
            </w:pPr>
            <w:r>
              <w:t>Mathematics</w:t>
            </w:r>
          </w:p>
          <w:p w14:paraId="7ED0F06B" w14:textId="368025E4" w:rsidR="001F4E6D" w:rsidRPr="006E1507" w:rsidRDefault="00FF0C44" w:rsidP="006E1507">
            <w:pPr>
              <w:pStyle w:val="ListBullet"/>
              <w:contextualSpacing w:val="0"/>
            </w:pPr>
            <w:r>
              <w:t>Problem solving</w:t>
            </w:r>
          </w:p>
        </w:tc>
        <w:tc>
          <w:tcPr>
            <w:tcW w:w="4675" w:type="dxa"/>
            <w:tcMar>
              <w:left w:w="360" w:type="dxa"/>
            </w:tcMar>
          </w:tcPr>
          <w:p w14:paraId="30A43FBE" w14:textId="4450D517" w:rsidR="003A0632" w:rsidRPr="006E1507" w:rsidRDefault="00E42F3B" w:rsidP="006E1507">
            <w:pPr>
              <w:pStyle w:val="ListBullet"/>
              <w:contextualSpacing w:val="0"/>
            </w:pPr>
            <w:r>
              <w:t>Intermediate python</w:t>
            </w:r>
          </w:p>
          <w:p w14:paraId="0F903410" w14:textId="3F8A504E" w:rsidR="001E3120" w:rsidRPr="006E1507" w:rsidRDefault="00E42F3B" w:rsidP="00E42F3B">
            <w:pPr>
              <w:pStyle w:val="ListBullet"/>
              <w:contextualSpacing w:val="0"/>
            </w:pPr>
            <w:r>
              <w:t>English as a second language</w:t>
            </w:r>
          </w:p>
        </w:tc>
      </w:tr>
    </w:tbl>
    <w:sdt>
      <w:sdtPr>
        <w:alias w:val="Activities:"/>
        <w:tag w:val="Activities:"/>
        <w:id w:val="1223332893"/>
        <w:placeholder>
          <w:docPart w:val="DF3CCAC6DAEE49A881B0B2F81E1AB413"/>
        </w:placeholder>
        <w:temporary/>
        <w:showingPlcHdr/>
        <w15:appearance w15:val="hidden"/>
      </w:sdtPr>
      <w:sdtEndPr/>
      <w:sdtContent>
        <w:p w14:paraId="2B286C0D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79AA2902" w14:textId="77777777" w:rsidR="0021573F" w:rsidRDefault="0021573F" w:rsidP="0021573F">
      <w:r>
        <w:t>Have been climbing and doing industrial alpine climbing competitively ever since I was 11. Industrial alpine climbing is both a team and individual sport which as far as I know only exists in eastern Europe.</w:t>
      </w:r>
    </w:p>
    <w:p w14:paraId="2A795855" w14:textId="356C074B" w:rsidR="0021573F" w:rsidRPr="006E1507" w:rsidRDefault="0021573F" w:rsidP="0021573F">
      <w:r>
        <w:t>In both sports, I have been the national champion individually and I have been a part of a dominant industrial alpine climbing team of four. All that was in the respective age group</w:t>
      </w:r>
      <w:r w:rsidR="002917CA">
        <w:t>s</w:t>
      </w:r>
      <w:r>
        <w:t xml:space="preserve"> to my ag</w:t>
      </w:r>
      <w:r w:rsidR="002917CA">
        <w:t>e</w:t>
      </w:r>
      <w:r>
        <w:t>.</w:t>
      </w:r>
    </w:p>
    <w:sectPr w:rsidR="0021573F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F6791" w14:textId="77777777" w:rsidR="00C36BB5" w:rsidRDefault="00C36BB5" w:rsidP="0068194B">
      <w:r>
        <w:separator/>
      </w:r>
    </w:p>
    <w:p w14:paraId="59F4F59F" w14:textId="77777777" w:rsidR="00C36BB5" w:rsidRDefault="00C36BB5"/>
    <w:p w14:paraId="257FCDB3" w14:textId="77777777" w:rsidR="00C36BB5" w:rsidRDefault="00C36BB5"/>
  </w:endnote>
  <w:endnote w:type="continuationSeparator" w:id="0">
    <w:p w14:paraId="1607FE6A" w14:textId="77777777" w:rsidR="00C36BB5" w:rsidRDefault="00C36BB5" w:rsidP="0068194B">
      <w:r>
        <w:continuationSeparator/>
      </w:r>
    </w:p>
    <w:p w14:paraId="4BB7F8C1" w14:textId="77777777" w:rsidR="00C36BB5" w:rsidRDefault="00C36BB5"/>
    <w:p w14:paraId="6BCEF28E" w14:textId="77777777" w:rsidR="00C36BB5" w:rsidRDefault="00C36B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EDFD68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A9115" w14:textId="77777777" w:rsidR="00C36BB5" w:rsidRDefault="00C36BB5" w:rsidP="0068194B">
      <w:r>
        <w:separator/>
      </w:r>
    </w:p>
    <w:p w14:paraId="0EFCC38D" w14:textId="77777777" w:rsidR="00C36BB5" w:rsidRDefault="00C36BB5"/>
    <w:p w14:paraId="11E6A170" w14:textId="77777777" w:rsidR="00C36BB5" w:rsidRDefault="00C36BB5"/>
  </w:footnote>
  <w:footnote w:type="continuationSeparator" w:id="0">
    <w:p w14:paraId="4692D865" w14:textId="77777777" w:rsidR="00C36BB5" w:rsidRDefault="00C36BB5" w:rsidP="0068194B">
      <w:r>
        <w:continuationSeparator/>
      </w:r>
    </w:p>
    <w:p w14:paraId="0A848252" w14:textId="77777777" w:rsidR="00C36BB5" w:rsidRDefault="00C36BB5"/>
    <w:p w14:paraId="18883F49" w14:textId="77777777" w:rsidR="00C36BB5" w:rsidRDefault="00C36B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373F0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AA13F74" wp14:editId="670C0A3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5F12B6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5E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1573F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17CA"/>
    <w:rsid w:val="00294998"/>
    <w:rsid w:val="00297F18"/>
    <w:rsid w:val="002A1945"/>
    <w:rsid w:val="002B2958"/>
    <w:rsid w:val="002B3FC8"/>
    <w:rsid w:val="002D23C5"/>
    <w:rsid w:val="002D6137"/>
    <w:rsid w:val="002E3AEA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3C13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315B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064B"/>
    <w:rsid w:val="004E2794"/>
    <w:rsid w:val="004F6F2C"/>
    <w:rsid w:val="00510392"/>
    <w:rsid w:val="00513E2A"/>
    <w:rsid w:val="00535F8B"/>
    <w:rsid w:val="00566A35"/>
    <w:rsid w:val="0056701E"/>
    <w:rsid w:val="005740D7"/>
    <w:rsid w:val="005A0F26"/>
    <w:rsid w:val="005A1B10"/>
    <w:rsid w:val="005A32A3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332FA"/>
    <w:rsid w:val="006618E9"/>
    <w:rsid w:val="0068194B"/>
    <w:rsid w:val="00692703"/>
    <w:rsid w:val="006A1962"/>
    <w:rsid w:val="006B5D48"/>
    <w:rsid w:val="006B7D7B"/>
    <w:rsid w:val="006C1A5E"/>
    <w:rsid w:val="006E041A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2215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B55E4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182A"/>
    <w:rsid w:val="00A14534"/>
    <w:rsid w:val="00A16DAA"/>
    <w:rsid w:val="00A2330C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4FA3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39B8"/>
    <w:rsid w:val="00BB4E51"/>
    <w:rsid w:val="00BC471E"/>
    <w:rsid w:val="00BC6F61"/>
    <w:rsid w:val="00BD431F"/>
    <w:rsid w:val="00BE423E"/>
    <w:rsid w:val="00BF61AC"/>
    <w:rsid w:val="00C36BB5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87F5E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2F3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F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C9B3C"/>
  <w15:chartTrackingRefBased/>
  <w15:docId w15:val="{9E851C19-ABCB-4F8C-A5C3-18BA1DDF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ublic-profile/settings?trk=d_flagship3_profile_self_view_public_profi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kre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006CE39D1864B92B4AB1B9D6D7FA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D5AFF-A944-4564-94A7-552A70F43F43}"/>
      </w:docPartPr>
      <w:docPartBody>
        <w:p w:rsidR="00CC78DF" w:rsidRDefault="00CC6110">
          <w:pPr>
            <w:pStyle w:val="6006CE39D1864B92B4AB1B9D6D7FA032"/>
          </w:pPr>
          <w:r w:rsidRPr="00CF1A49">
            <w:t>·</w:t>
          </w:r>
        </w:p>
      </w:docPartBody>
    </w:docPart>
    <w:docPart>
      <w:docPartPr>
        <w:name w:val="C20F2E99E16748E39BCEC7C2DE53E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0F314-04DC-4C53-93F7-26A99E9F600F}"/>
      </w:docPartPr>
      <w:docPartBody>
        <w:p w:rsidR="00CC78DF" w:rsidRDefault="00CC6110">
          <w:pPr>
            <w:pStyle w:val="C20F2E99E16748E39BCEC7C2DE53EE81"/>
          </w:pPr>
          <w:r w:rsidRPr="00CF1A49">
            <w:t>Education</w:t>
          </w:r>
        </w:p>
      </w:docPartBody>
    </w:docPart>
    <w:docPart>
      <w:docPartPr>
        <w:name w:val="14CFBC38CCCB420AAFFD3134EB82E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65C16-9378-4540-9073-48275F2BC079}"/>
      </w:docPartPr>
      <w:docPartBody>
        <w:p w:rsidR="00CC78DF" w:rsidRDefault="00CC6110">
          <w:pPr>
            <w:pStyle w:val="14CFBC38CCCB420AAFFD3134EB82E050"/>
          </w:pPr>
          <w:r w:rsidRPr="00CF1A49">
            <w:t>Skills</w:t>
          </w:r>
        </w:p>
      </w:docPartBody>
    </w:docPart>
    <w:docPart>
      <w:docPartPr>
        <w:name w:val="DF3CCAC6DAEE49A881B0B2F81E1AB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930DC-0311-4ABF-8C1A-CAC731448B67}"/>
      </w:docPartPr>
      <w:docPartBody>
        <w:p w:rsidR="00CC78DF" w:rsidRDefault="00CC6110">
          <w:pPr>
            <w:pStyle w:val="DF3CCAC6DAEE49A881B0B2F81E1AB413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DF"/>
    <w:rsid w:val="003B07CD"/>
    <w:rsid w:val="00CC6110"/>
    <w:rsid w:val="00CC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6006CE39D1864B92B4AB1B9D6D7FA032">
    <w:name w:val="6006CE39D1864B92B4AB1B9D6D7FA032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C20F2E99E16748E39BCEC7C2DE53EE81">
    <w:name w:val="C20F2E99E16748E39BCEC7C2DE53EE81"/>
  </w:style>
  <w:style w:type="paragraph" w:customStyle="1" w:styleId="14CFBC38CCCB420AAFFD3134EB82E050">
    <w:name w:val="14CFBC38CCCB420AAFFD3134EB82E050"/>
  </w:style>
  <w:style w:type="paragraph" w:customStyle="1" w:styleId="DF3CCAC6DAEE49A881B0B2F81E1AB413">
    <w:name w:val="DF3CCAC6DAEE49A881B0B2F81E1AB4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65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 Zakrevskis</dc:creator>
  <cp:keywords/>
  <dc:description/>
  <cp:lastModifiedBy>Davids Zakrevskis</cp:lastModifiedBy>
  <cp:revision>16</cp:revision>
  <dcterms:created xsi:type="dcterms:W3CDTF">2021-04-13T12:26:00Z</dcterms:created>
  <dcterms:modified xsi:type="dcterms:W3CDTF">2021-07-12T13:01:00Z</dcterms:modified>
  <cp:category/>
</cp:coreProperties>
</file>